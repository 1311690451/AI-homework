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366A0" w14:textId="77777777" w:rsidR="00171FAA" w:rsidRPr="000D4755" w:rsidRDefault="00171FAA" w:rsidP="00171FAA">
      <w:pPr>
        <w:jc w:val="center"/>
        <w:rPr>
          <w:rFonts w:ascii="隶书" w:eastAsia="隶书" w:hAnsi="华文宋体"/>
          <w:b/>
          <w:szCs w:val="21"/>
        </w:rPr>
      </w:pPr>
    </w:p>
    <w:p w14:paraId="29D4EC75" w14:textId="77777777" w:rsidR="00171FAA" w:rsidRPr="000D4755" w:rsidRDefault="00171FAA" w:rsidP="00171FAA">
      <w:pPr>
        <w:jc w:val="center"/>
        <w:rPr>
          <w:rFonts w:ascii="隶书" w:eastAsia="隶书" w:hAnsi="华文宋体"/>
          <w:b/>
          <w:szCs w:val="21"/>
        </w:rPr>
      </w:pPr>
    </w:p>
    <w:p w14:paraId="6880004B" w14:textId="77777777" w:rsidR="00171FAA" w:rsidRDefault="00C54E2A" w:rsidP="00171FAA">
      <w:pPr>
        <w:jc w:val="center"/>
        <w:rPr>
          <w:rFonts w:ascii="隶书" w:eastAsia="隶书" w:hAnsi="华文宋体"/>
          <w:b/>
          <w:sz w:val="28"/>
          <w:szCs w:val="28"/>
        </w:rPr>
      </w:pPr>
      <w:r w:rsidRPr="00171EC3">
        <w:rPr>
          <w:rFonts w:ascii="隶书" w:eastAsia="隶书" w:hAnsi="华文宋体" w:hint="eastAsia"/>
          <w:b/>
          <w:noProof/>
          <w:sz w:val="28"/>
          <w:szCs w:val="28"/>
        </w:rPr>
        <w:drawing>
          <wp:inline distT="0" distB="0" distL="0" distR="0" wp14:anchorId="68B0C90D" wp14:editId="611DEE1C">
            <wp:extent cx="2727960" cy="5486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3B81" w14:textId="77777777" w:rsidR="00171FAA" w:rsidRPr="00CA3A18" w:rsidRDefault="00171FAA" w:rsidP="00171FAA">
      <w:pPr>
        <w:jc w:val="center"/>
        <w:rPr>
          <w:rFonts w:ascii="隶书" w:eastAsia="隶书" w:hAnsi="华文宋体"/>
          <w:b/>
          <w:sz w:val="28"/>
          <w:szCs w:val="28"/>
        </w:rPr>
      </w:pPr>
    </w:p>
    <w:p w14:paraId="182F79D0" w14:textId="77777777" w:rsidR="00171FAA" w:rsidRPr="00CA3A18" w:rsidRDefault="00171FAA" w:rsidP="00171FAA">
      <w:pPr>
        <w:jc w:val="center"/>
        <w:rPr>
          <w:rFonts w:ascii="Wingdings 2" w:eastAsia="楷体_GB2312" w:hAnsi="Wingdings 2" w:hint="eastAsia"/>
          <w:sz w:val="100"/>
          <w:szCs w:val="100"/>
        </w:rPr>
      </w:pPr>
      <w:r w:rsidRPr="00CA3A18">
        <w:rPr>
          <w:rFonts w:ascii="Wingdings 2" w:eastAsia="楷体_GB2312" w:hAnsi="Wingdings 2"/>
          <w:b/>
          <w:sz w:val="100"/>
          <w:szCs w:val="100"/>
        </w:rPr>
        <w:t>实验报告</w:t>
      </w:r>
    </w:p>
    <w:p w14:paraId="7060F202" w14:textId="77777777" w:rsidR="00171FAA" w:rsidRDefault="00171FAA" w:rsidP="00171FAA">
      <w:pPr>
        <w:jc w:val="center"/>
        <w:rPr>
          <w:rFonts w:ascii="华文宋体" w:eastAsia="华文宋体" w:hAnsi="华文宋体"/>
          <w:sz w:val="24"/>
        </w:rPr>
      </w:pPr>
    </w:p>
    <w:p w14:paraId="52312193" w14:textId="77777777" w:rsidR="00171FAA" w:rsidRDefault="00171FAA" w:rsidP="00171FAA">
      <w:pPr>
        <w:jc w:val="center"/>
        <w:rPr>
          <w:rFonts w:ascii="华文宋体" w:eastAsia="华文宋体" w:hAnsi="华文宋体"/>
          <w:sz w:val="24"/>
        </w:rPr>
      </w:pPr>
    </w:p>
    <w:p w14:paraId="41E1DF24" w14:textId="7B312F87" w:rsidR="00171FAA" w:rsidRPr="00E229AB" w:rsidRDefault="00171FAA" w:rsidP="00171FAA">
      <w:pPr>
        <w:spacing w:line="1000" w:lineRule="exact"/>
        <w:ind w:firstLineChars="150" w:firstLine="540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课程名称：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  <w:r w:rsidR="00820913">
        <w:rPr>
          <w:rFonts w:ascii="华文宋体" w:eastAsia="华文宋体" w:hAnsi="华文宋体"/>
          <w:b/>
          <w:sz w:val="36"/>
          <w:szCs w:val="36"/>
          <w:u w:val="single"/>
        </w:rPr>
        <w:t xml:space="preserve">   </w:t>
      </w:r>
      <w:r w:rsidR="006B7F85">
        <w:rPr>
          <w:rFonts w:ascii="华文宋体" w:eastAsia="华文宋体" w:hAnsi="华文宋体" w:hint="eastAsia"/>
          <w:b/>
          <w:sz w:val="36"/>
          <w:szCs w:val="36"/>
          <w:u w:val="single"/>
        </w:rPr>
        <w:t>神经网络与深度学习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                 </w:t>
      </w:r>
    </w:p>
    <w:p w14:paraId="113A40A6" w14:textId="33DDFE4D" w:rsidR="00171FAA" w:rsidRPr="00E229AB" w:rsidRDefault="00171FAA" w:rsidP="00171FAA">
      <w:pPr>
        <w:spacing w:line="1000" w:lineRule="exact"/>
        <w:ind w:firstLineChars="150" w:firstLine="540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实验项目：</w:t>
      </w:r>
      <w:r w:rsidR="00E65A0E">
        <w:rPr>
          <w:rFonts w:ascii="华文宋体" w:eastAsia="华文宋体" w:hAnsi="华文宋体" w:hint="eastAsia"/>
          <w:b/>
          <w:sz w:val="36"/>
          <w:szCs w:val="36"/>
        </w:rPr>
        <w:t xml:space="preserve"> </w:t>
      </w:r>
      <w:r w:rsidR="00E65A0E">
        <w:rPr>
          <w:rFonts w:ascii="华文宋体" w:eastAsia="华文宋体" w:hAnsi="华文宋体"/>
          <w:b/>
          <w:sz w:val="36"/>
          <w:szCs w:val="36"/>
          <w:u w:val="single"/>
        </w:rPr>
        <w:t xml:space="preserve">  B</w:t>
      </w:r>
      <w:r w:rsidR="00E65A0E" w:rsidRPr="00E65A0E">
        <w:rPr>
          <w:rFonts w:ascii="华文宋体" w:eastAsia="华文宋体" w:hAnsi="华文宋体" w:hint="eastAsia"/>
          <w:b/>
          <w:sz w:val="36"/>
          <w:szCs w:val="36"/>
          <w:u w:val="single"/>
        </w:rPr>
        <w:t>P神经网络的非线性函数拟合</w:t>
      </w:r>
      <w:r w:rsidR="00E65A0E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  <w:r w:rsidR="00E65A0E">
        <w:rPr>
          <w:rFonts w:ascii="华文宋体" w:eastAsia="华文宋体" w:hAnsi="华文宋体"/>
          <w:b/>
          <w:sz w:val="36"/>
          <w:szCs w:val="36"/>
          <w:u w:val="single"/>
        </w:rPr>
        <w:t xml:space="preserve"> </w:t>
      </w:r>
    </w:p>
    <w:p w14:paraId="02CEC83F" w14:textId="18E55A1E" w:rsidR="00171FAA" w:rsidRPr="00E229AB" w:rsidRDefault="00171FAA" w:rsidP="00171FAA">
      <w:pPr>
        <w:spacing w:line="1000" w:lineRule="exact"/>
        <w:ind w:firstLineChars="150" w:firstLine="540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专业班级：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</w:t>
      </w:r>
      <w:r w:rsidR="00820913">
        <w:rPr>
          <w:rFonts w:ascii="华文宋体" w:eastAsia="华文宋体" w:hAnsi="华文宋体" w:hint="eastAsia"/>
          <w:b/>
          <w:sz w:val="36"/>
          <w:szCs w:val="36"/>
          <w:u w:val="single"/>
        </w:rPr>
        <w:t>智能</w:t>
      </w:r>
      <w:r w:rsidR="006B7F85">
        <w:rPr>
          <w:rFonts w:ascii="华文宋体" w:eastAsia="华文宋体" w:hAnsi="华文宋体" w:hint="eastAsia"/>
          <w:b/>
          <w:sz w:val="36"/>
          <w:szCs w:val="36"/>
          <w:u w:val="single"/>
        </w:rPr>
        <w:t>科学与技术</w:t>
      </w:r>
      <w:r w:rsidR="00820913">
        <w:rPr>
          <w:rFonts w:ascii="华文宋体" w:eastAsia="华文宋体" w:hAnsi="华文宋体" w:hint="eastAsia"/>
          <w:b/>
          <w:sz w:val="36"/>
          <w:szCs w:val="36"/>
          <w:u w:val="single"/>
        </w:rPr>
        <w:t>1</w:t>
      </w:r>
      <w:r w:rsidR="00820913">
        <w:rPr>
          <w:rFonts w:ascii="华文宋体" w:eastAsia="华文宋体" w:hAnsi="华文宋体"/>
          <w:b/>
          <w:sz w:val="36"/>
          <w:szCs w:val="36"/>
          <w:u w:val="single"/>
        </w:rPr>
        <w:t>801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             </w:t>
      </w:r>
    </w:p>
    <w:p w14:paraId="51E4C53E" w14:textId="77777777" w:rsidR="00171FAA" w:rsidRPr="00E229AB" w:rsidRDefault="00171FAA" w:rsidP="00171FAA">
      <w:pPr>
        <w:spacing w:line="1000" w:lineRule="exact"/>
        <w:ind w:firstLineChars="150" w:firstLine="540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姓    名：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  <w:r w:rsidR="00DD5E0A">
        <w:rPr>
          <w:rFonts w:ascii="华文宋体" w:eastAsia="华文宋体" w:hAnsi="华文宋体" w:hint="eastAsia"/>
          <w:b/>
          <w:sz w:val="36"/>
          <w:szCs w:val="36"/>
          <w:u w:val="single"/>
        </w:rPr>
        <w:t>陈智深</w:t>
      </w:r>
      <w:r w:rsidR="00820913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学</w:t>
      </w:r>
      <w:r>
        <w:rPr>
          <w:rFonts w:ascii="华文宋体" w:eastAsia="华文宋体" w:hAnsi="华文宋体" w:hint="eastAsia"/>
          <w:b/>
          <w:sz w:val="36"/>
          <w:szCs w:val="36"/>
        </w:rPr>
        <w:t xml:space="preserve">  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号：</w:t>
      </w:r>
      <w:r w:rsidR="00820913">
        <w:rPr>
          <w:rFonts w:ascii="华文宋体" w:eastAsia="华文宋体" w:hAnsi="华文宋体"/>
          <w:b/>
          <w:sz w:val="36"/>
          <w:szCs w:val="36"/>
          <w:u w:val="single"/>
        </w:rPr>
        <w:t>18040710</w:t>
      </w:r>
      <w:r w:rsidR="00DD5E0A">
        <w:rPr>
          <w:rFonts w:ascii="华文宋体" w:eastAsia="华文宋体" w:hAnsi="华文宋体" w:hint="eastAsia"/>
          <w:b/>
          <w:sz w:val="36"/>
          <w:szCs w:val="36"/>
          <w:u w:val="single"/>
        </w:rPr>
        <w:t>9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</w:t>
      </w:r>
    </w:p>
    <w:p w14:paraId="506FC9BF" w14:textId="77777777" w:rsidR="00171FAA" w:rsidRPr="00E229AB" w:rsidRDefault="00171FAA" w:rsidP="00171FAA">
      <w:pPr>
        <w:spacing w:line="1000" w:lineRule="exact"/>
        <w:ind w:firstLineChars="150" w:firstLine="540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实验室号：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实验组号：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 </w:t>
      </w:r>
    </w:p>
    <w:p w14:paraId="6B9B7648" w14:textId="42E299DC" w:rsidR="00171FAA" w:rsidRPr="00E229AB" w:rsidRDefault="00171FAA" w:rsidP="00171FAA">
      <w:pPr>
        <w:spacing w:line="1000" w:lineRule="exact"/>
        <w:ind w:firstLineChars="150" w:firstLine="540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实验时间：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</w:t>
      </w:r>
      <w:r w:rsidR="00820913">
        <w:rPr>
          <w:rFonts w:ascii="华文宋体" w:eastAsia="华文宋体" w:hAnsi="华文宋体"/>
          <w:b/>
          <w:sz w:val="36"/>
          <w:szCs w:val="36"/>
          <w:u w:val="single"/>
        </w:rPr>
        <w:t>2020.</w:t>
      </w:r>
      <w:r w:rsidR="006B7F85">
        <w:rPr>
          <w:rFonts w:ascii="华文宋体" w:eastAsia="华文宋体" w:hAnsi="华文宋体"/>
          <w:b/>
          <w:sz w:val="36"/>
          <w:szCs w:val="36"/>
          <w:u w:val="single"/>
        </w:rPr>
        <w:t>9</w:t>
      </w:r>
      <w:r w:rsidR="008A61E6">
        <w:rPr>
          <w:rFonts w:ascii="华文宋体" w:eastAsia="华文宋体" w:hAnsi="华文宋体" w:hint="eastAsia"/>
          <w:b/>
          <w:sz w:val="36"/>
          <w:szCs w:val="36"/>
          <w:u w:val="single"/>
        </w:rPr>
        <w:t>.2</w:t>
      </w:r>
      <w:r w:rsidR="00E65A0E">
        <w:rPr>
          <w:rFonts w:ascii="华文宋体" w:eastAsia="华文宋体" w:hAnsi="华文宋体"/>
          <w:b/>
          <w:sz w:val="36"/>
          <w:szCs w:val="36"/>
          <w:u w:val="single"/>
        </w:rPr>
        <w:t>9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批阅时间：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 </w:t>
      </w:r>
    </w:p>
    <w:p w14:paraId="46159673" w14:textId="77777777" w:rsidR="00171FAA" w:rsidRPr="00E229AB" w:rsidRDefault="00171FAA" w:rsidP="00171FAA">
      <w:pPr>
        <w:spacing w:line="1000" w:lineRule="exact"/>
        <w:ind w:firstLineChars="150" w:firstLine="540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指导教师：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成</w:t>
      </w:r>
      <w:r>
        <w:rPr>
          <w:rFonts w:ascii="华文宋体" w:eastAsia="华文宋体" w:hAnsi="华文宋体" w:hint="eastAsia"/>
          <w:b/>
          <w:sz w:val="36"/>
          <w:szCs w:val="36"/>
        </w:rPr>
        <w:t xml:space="preserve">  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绩：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</w:t>
      </w:r>
      <w:r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</w:t>
      </w:r>
    </w:p>
    <w:p w14:paraId="4539A201" w14:textId="77777777" w:rsidR="003B65C1" w:rsidRDefault="00171FAA" w:rsidP="002B1C40">
      <w:pPr>
        <w:jc w:val="left"/>
        <w:rPr>
          <w:u w:val="single"/>
        </w:rPr>
      </w:pPr>
      <w:r>
        <w:rPr>
          <w:b/>
          <w:sz w:val="32"/>
          <w:szCs w:val="32"/>
        </w:rPr>
        <w:br w:type="page"/>
      </w:r>
      <w:r w:rsidR="002B1C40">
        <w:rPr>
          <w:rFonts w:hint="eastAsia"/>
          <w:b/>
          <w:sz w:val="32"/>
          <w:szCs w:val="32"/>
        </w:rPr>
        <w:lastRenderedPageBreak/>
        <w:t>实验名称：</w:t>
      </w:r>
      <w:r w:rsidR="008A61E6">
        <w:rPr>
          <w:rFonts w:ascii="等线" w:eastAsia="等线" w:hAnsi="等线" w:cs="等线" w:hint="eastAsia"/>
          <w:b/>
          <w:sz w:val="36"/>
          <w:szCs w:val="36"/>
          <w:lang w:val="zh-CN"/>
        </w:rPr>
        <w:t>利用单纯形法求解最优解</w:t>
      </w:r>
      <w:r w:rsidR="003B65C1">
        <w:rPr>
          <w:rFonts w:hint="eastAsia"/>
          <w:u w:val="single"/>
        </w:rPr>
        <w:t xml:space="preserve"> </w:t>
      </w:r>
    </w:p>
    <w:p w14:paraId="4F08CD3D" w14:textId="3AD209F8" w:rsidR="002B1C40" w:rsidRDefault="002B1C40" w:rsidP="00E65A0E">
      <w:pPr>
        <w:pStyle w:val="ab"/>
        <w:numPr>
          <w:ilvl w:val="0"/>
          <w:numId w:val="8"/>
        </w:numPr>
        <w:rPr>
          <w:b/>
          <w:bCs/>
          <w:sz w:val="36"/>
          <w:szCs w:val="36"/>
        </w:rPr>
      </w:pPr>
      <w:r w:rsidRPr="007C3027">
        <w:rPr>
          <w:rFonts w:hint="eastAsia"/>
          <w:b/>
          <w:bCs/>
          <w:sz w:val="36"/>
          <w:szCs w:val="36"/>
        </w:rPr>
        <w:t>实验目的：</w:t>
      </w:r>
    </w:p>
    <w:p w14:paraId="6B947ED1" w14:textId="1E1EF2CB" w:rsidR="00E65A0E" w:rsidRDefault="00E65A0E" w:rsidP="00E65A0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实现多层前馈神经网络（B</w:t>
      </w:r>
      <w:r>
        <w:t>P</w:t>
      </w:r>
      <w:r>
        <w:rPr>
          <w:rFonts w:hint="eastAsia"/>
        </w:rPr>
        <w:t>神经网络）的反向传播学习算法；</w:t>
      </w:r>
    </w:p>
    <w:p w14:paraId="48DE95A0" w14:textId="51D87030" w:rsidR="00E65A0E" w:rsidRDefault="00E65A0E" w:rsidP="00E65A0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使用B</w:t>
      </w:r>
      <w:r>
        <w:t>P</w:t>
      </w:r>
      <w:r>
        <w:rPr>
          <w:rFonts w:hint="eastAsia"/>
        </w:rPr>
        <w:t>神经网络实现模式分类；</w:t>
      </w:r>
    </w:p>
    <w:p w14:paraId="7754BE0C" w14:textId="2A149836" w:rsidR="00E65A0E" w:rsidRPr="007C3027" w:rsidRDefault="00E65A0E" w:rsidP="00E65A0E">
      <w:pPr>
        <w:pStyle w:val="a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使用B</w:t>
      </w:r>
      <w:r>
        <w:t>P</w:t>
      </w:r>
      <w:r>
        <w:rPr>
          <w:rFonts w:hint="eastAsia"/>
        </w:rPr>
        <w:t>神经网络实现非线性函数拟合</w:t>
      </w:r>
    </w:p>
    <w:p w14:paraId="5A1BEB89" w14:textId="4E7902A7" w:rsidR="002B1C40" w:rsidRPr="006430EC" w:rsidRDefault="002B1C40" w:rsidP="006430EC">
      <w:pPr>
        <w:pStyle w:val="a8"/>
        <w:numPr>
          <w:ilvl w:val="0"/>
          <w:numId w:val="8"/>
        </w:numPr>
        <w:ind w:firstLineChars="0"/>
        <w:rPr>
          <w:b/>
          <w:bCs/>
          <w:sz w:val="36"/>
          <w:szCs w:val="36"/>
        </w:rPr>
      </w:pPr>
      <w:r w:rsidRPr="006430EC">
        <w:rPr>
          <w:rFonts w:hint="eastAsia"/>
          <w:b/>
          <w:bCs/>
          <w:sz w:val="36"/>
          <w:szCs w:val="36"/>
        </w:rPr>
        <w:t>实验</w:t>
      </w:r>
      <w:r w:rsidR="006B7F85" w:rsidRPr="006430EC">
        <w:rPr>
          <w:rFonts w:hint="eastAsia"/>
          <w:b/>
          <w:bCs/>
          <w:sz w:val="36"/>
          <w:szCs w:val="36"/>
        </w:rPr>
        <w:t>原理</w:t>
      </w:r>
      <w:r w:rsidRPr="006430EC">
        <w:rPr>
          <w:rFonts w:hint="eastAsia"/>
          <w:b/>
          <w:bCs/>
          <w:sz w:val="36"/>
          <w:szCs w:val="36"/>
        </w:rPr>
        <w:t>：</w:t>
      </w:r>
    </w:p>
    <w:p w14:paraId="499E06D5" w14:textId="4F75B671" w:rsidR="006430EC" w:rsidRDefault="006430EC" w:rsidP="006430EC">
      <w:pPr>
        <w:pStyle w:val="a8"/>
        <w:ind w:leftChars="-36" w:left="-2" w:hangingChars="31" w:hanging="74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8B1B58" wp14:editId="2593FFA4">
            <wp:extent cx="5274310" cy="4037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D9D9" w14:textId="558F88A2" w:rsidR="006430EC" w:rsidRPr="006430EC" w:rsidRDefault="006430EC" w:rsidP="006430EC">
      <w:pPr>
        <w:pStyle w:val="a8"/>
        <w:ind w:leftChars="-36" w:left="-2" w:hangingChars="31" w:hanging="74"/>
        <w:jc w:val="center"/>
        <w:rPr>
          <w:rFonts w:hint="eastAs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7988D7" wp14:editId="58E57941">
            <wp:extent cx="3962400" cy="2448674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571" cy="24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12BE" w14:textId="77777777" w:rsidR="006430EC" w:rsidRDefault="006430EC" w:rsidP="00255B9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89258F" wp14:editId="3EE8350F">
            <wp:extent cx="5274310" cy="5253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18FF" w14:textId="3EA13A81" w:rsidR="006430EC" w:rsidRDefault="006430EC" w:rsidP="00255B9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4E4E57" wp14:editId="104E35F0">
            <wp:extent cx="5274310" cy="5048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4E99" w14:textId="77777777" w:rsidR="006430EC" w:rsidRDefault="006430EC" w:rsidP="00255B91">
      <w:pPr>
        <w:rPr>
          <w:b/>
          <w:bCs/>
          <w:sz w:val="36"/>
          <w:szCs w:val="36"/>
        </w:rPr>
      </w:pPr>
    </w:p>
    <w:p w14:paraId="1F092782" w14:textId="77777777" w:rsidR="006430EC" w:rsidRDefault="006430EC" w:rsidP="00255B91">
      <w:pPr>
        <w:rPr>
          <w:b/>
          <w:bCs/>
          <w:sz w:val="36"/>
          <w:szCs w:val="36"/>
        </w:rPr>
      </w:pPr>
    </w:p>
    <w:p w14:paraId="780884A4" w14:textId="77777777" w:rsidR="006430EC" w:rsidRDefault="006430EC" w:rsidP="00255B91">
      <w:pPr>
        <w:rPr>
          <w:b/>
          <w:bCs/>
          <w:sz w:val="36"/>
          <w:szCs w:val="36"/>
        </w:rPr>
      </w:pPr>
    </w:p>
    <w:p w14:paraId="1103072E" w14:textId="77777777" w:rsidR="006430EC" w:rsidRDefault="006430EC" w:rsidP="00255B91">
      <w:pPr>
        <w:rPr>
          <w:b/>
          <w:bCs/>
          <w:sz w:val="36"/>
          <w:szCs w:val="36"/>
        </w:rPr>
      </w:pPr>
    </w:p>
    <w:p w14:paraId="2C58E293" w14:textId="77777777" w:rsidR="006430EC" w:rsidRDefault="006430EC" w:rsidP="00255B91">
      <w:pPr>
        <w:rPr>
          <w:b/>
          <w:bCs/>
          <w:sz w:val="36"/>
          <w:szCs w:val="36"/>
        </w:rPr>
      </w:pPr>
    </w:p>
    <w:p w14:paraId="2F8F7071" w14:textId="77777777" w:rsidR="006430EC" w:rsidRDefault="006430EC" w:rsidP="00255B91">
      <w:pPr>
        <w:rPr>
          <w:b/>
          <w:bCs/>
          <w:sz w:val="36"/>
          <w:szCs w:val="36"/>
        </w:rPr>
      </w:pPr>
    </w:p>
    <w:p w14:paraId="2AC1EB27" w14:textId="68F8E5A9" w:rsidR="00255B91" w:rsidRPr="00255B91" w:rsidRDefault="00255B91" w:rsidP="00255B91">
      <w:pPr>
        <w:rPr>
          <w:b/>
          <w:bCs/>
          <w:sz w:val="36"/>
          <w:szCs w:val="36"/>
        </w:rPr>
      </w:pPr>
      <w:r w:rsidRPr="00255B91">
        <w:rPr>
          <w:rFonts w:hint="eastAsia"/>
          <w:b/>
          <w:bCs/>
          <w:sz w:val="36"/>
          <w:szCs w:val="36"/>
        </w:rPr>
        <w:lastRenderedPageBreak/>
        <w:t>3</w:t>
      </w:r>
      <w:r w:rsidRPr="00255B91">
        <w:rPr>
          <w:b/>
          <w:bCs/>
          <w:sz w:val="36"/>
          <w:szCs w:val="36"/>
        </w:rPr>
        <w:t>.</w:t>
      </w:r>
      <w:r>
        <w:rPr>
          <w:rFonts w:hint="eastAsia"/>
          <w:b/>
          <w:bCs/>
          <w:sz w:val="36"/>
          <w:szCs w:val="36"/>
        </w:rPr>
        <w:t>实验</w:t>
      </w:r>
      <w:r w:rsidRPr="00255B91">
        <w:rPr>
          <w:rFonts w:hint="eastAsia"/>
          <w:b/>
          <w:bCs/>
          <w:sz w:val="36"/>
          <w:szCs w:val="36"/>
        </w:rPr>
        <w:t>内容</w:t>
      </w:r>
    </w:p>
    <w:p w14:paraId="640832EB" w14:textId="1973B461" w:rsidR="006430EC" w:rsidRDefault="006430EC" w:rsidP="00255B9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1C9BA14" wp14:editId="365FEF7F">
            <wp:extent cx="4466160" cy="5913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446" cy="592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ED5E" w14:textId="3157B285" w:rsidR="006430EC" w:rsidRPr="006430EC" w:rsidRDefault="006430EC" w:rsidP="006430EC">
      <w:pPr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471161F" wp14:editId="39229CD8">
            <wp:extent cx="2308860" cy="2148939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2401" cy="22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92CE" w14:textId="64606785" w:rsidR="00255B91" w:rsidRDefault="006430EC" w:rsidP="00255B9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70571F" wp14:editId="1408D172">
            <wp:extent cx="5274310" cy="3778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13D0" w14:textId="7B412007" w:rsidR="006430EC" w:rsidRDefault="00B7770C" w:rsidP="00DC70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C76A4A8" wp14:editId="1EA54920">
            <wp:extent cx="5274310" cy="8813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B0C" w14:textId="46A48FC3" w:rsidR="00B7770C" w:rsidRDefault="00B7770C" w:rsidP="00DC70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2C1138" wp14:editId="7C9E8E05">
            <wp:extent cx="5274310" cy="20910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6658" w14:textId="45F316AF" w:rsidR="00DC70B7" w:rsidRDefault="00DC70B7" w:rsidP="00DC70B7">
      <w:pPr>
        <w:rPr>
          <w:sz w:val="36"/>
          <w:szCs w:val="36"/>
        </w:rPr>
      </w:pPr>
      <w:r w:rsidRPr="00DC70B7">
        <w:rPr>
          <w:rFonts w:hint="eastAsia"/>
          <w:sz w:val="36"/>
          <w:szCs w:val="36"/>
        </w:rPr>
        <w:t>5</w:t>
      </w:r>
      <w:r w:rsidRPr="00DC70B7">
        <w:rPr>
          <w:sz w:val="36"/>
          <w:szCs w:val="36"/>
        </w:rPr>
        <w:t>.</w:t>
      </w:r>
      <w:r w:rsidRPr="00DC70B7">
        <w:rPr>
          <w:rFonts w:hint="eastAsia"/>
          <w:sz w:val="36"/>
          <w:szCs w:val="36"/>
        </w:rPr>
        <w:t>程序运行结果</w:t>
      </w:r>
    </w:p>
    <w:p w14:paraId="4A96D314" w14:textId="24C62373" w:rsidR="00A51A5C" w:rsidRPr="00E65A0E" w:rsidRDefault="00587EDF" w:rsidP="00E65A0E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6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结果分析和解释</w:t>
      </w:r>
    </w:p>
    <w:p w14:paraId="3AFE2848" w14:textId="30FB9BB0" w:rsidR="00E65A0E" w:rsidRPr="00E65A0E" w:rsidRDefault="00372CD2" w:rsidP="00E65A0E">
      <w:pPr>
        <w:rPr>
          <w:rFonts w:hint="eastAsia"/>
          <w:sz w:val="36"/>
          <w:szCs w:val="36"/>
        </w:rPr>
      </w:pPr>
      <w:r w:rsidRPr="00372CD2">
        <w:rPr>
          <w:rFonts w:hint="eastAsia"/>
          <w:sz w:val="36"/>
          <w:szCs w:val="36"/>
        </w:rPr>
        <w:t>7</w:t>
      </w:r>
      <w:r w:rsidRPr="00372CD2">
        <w:rPr>
          <w:sz w:val="36"/>
          <w:szCs w:val="36"/>
        </w:rPr>
        <w:t>.</w:t>
      </w:r>
      <w:r w:rsidRPr="00372CD2">
        <w:rPr>
          <w:rFonts w:hint="eastAsia"/>
          <w:sz w:val="36"/>
          <w:szCs w:val="36"/>
        </w:rPr>
        <w:t>实验结论</w:t>
      </w:r>
    </w:p>
    <w:p w14:paraId="70D25463" w14:textId="604ABE9A" w:rsidR="00372CD2" w:rsidRPr="00372CD2" w:rsidRDefault="00372CD2" w:rsidP="00372CD2">
      <w:pPr>
        <w:rPr>
          <w:sz w:val="24"/>
        </w:rPr>
      </w:pPr>
    </w:p>
    <w:sectPr w:rsidR="00372CD2" w:rsidRPr="00372CD2" w:rsidSect="00D5435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/>
      <w:pgMar w:top="1440" w:right="1800" w:bottom="1090" w:left="1800" w:header="851" w:footer="992" w:gutter="0"/>
      <w:pgBorders w:display="not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B165C3" w14:textId="77777777" w:rsidR="00C558F7" w:rsidRDefault="00C558F7">
      <w:r>
        <w:separator/>
      </w:r>
    </w:p>
  </w:endnote>
  <w:endnote w:type="continuationSeparator" w:id="0">
    <w:p w14:paraId="0C47133A" w14:textId="77777777" w:rsidR="00C558F7" w:rsidRDefault="00C55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华文宋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46A92" w14:textId="77777777" w:rsidR="009C7ED3" w:rsidRDefault="009C7ED3" w:rsidP="009C7ED3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0194AAA" w14:textId="77777777" w:rsidR="009C7ED3" w:rsidRDefault="009C7ED3" w:rsidP="009C7ED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57249" w14:textId="77777777" w:rsidR="009C7ED3" w:rsidRDefault="009C7ED3" w:rsidP="009C7ED3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71EC3">
      <w:rPr>
        <w:rStyle w:val="a6"/>
        <w:noProof/>
      </w:rPr>
      <w:t>7</w:t>
    </w:r>
    <w:r>
      <w:rPr>
        <w:rStyle w:val="a6"/>
      </w:rPr>
      <w:fldChar w:fldCharType="end"/>
    </w:r>
  </w:p>
  <w:p w14:paraId="54CE4332" w14:textId="77777777" w:rsidR="009C7ED3" w:rsidRDefault="009C7ED3" w:rsidP="009C7ED3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A4A4DE" w14:textId="77777777" w:rsidR="00DD5E0A" w:rsidRDefault="00DD5E0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852AE" w14:textId="77777777" w:rsidR="00C558F7" w:rsidRDefault="00C558F7">
      <w:r>
        <w:separator/>
      </w:r>
    </w:p>
  </w:footnote>
  <w:footnote w:type="continuationSeparator" w:id="0">
    <w:p w14:paraId="2D9888E9" w14:textId="77777777" w:rsidR="00C558F7" w:rsidRDefault="00C558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E5AE8" w14:textId="77777777" w:rsidR="00DD5E0A" w:rsidRDefault="00DD5E0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1AFAFB" w14:textId="77777777" w:rsidR="002B1C40" w:rsidRDefault="002B1C40" w:rsidP="002B1C40">
    <w:pPr>
      <w:jc w:val="center"/>
      <w:rPr>
        <w:b/>
        <w:sz w:val="32"/>
        <w:szCs w:val="32"/>
      </w:rPr>
    </w:pPr>
    <w:r>
      <w:rPr>
        <w:rFonts w:hint="eastAsia"/>
        <w:b/>
        <w:sz w:val="32"/>
        <w:szCs w:val="32"/>
      </w:rPr>
      <w:t>沈阳工业大学实验报告</w:t>
    </w:r>
  </w:p>
  <w:p w14:paraId="1F1B3B3D" w14:textId="77777777" w:rsidR="002B1C40" w:rsidRDefault="002B1C40" w:rsidP="002B1C40">
    <w:pPr>
      <w:jc w:val="center"/>
      <w:rPr>
        <w:sz w:val="28"/>
        <w:szCs w:val="28"/>
      </w:rPr>
    </w:pPr>
    <w:r>
      <w:rPr>
        <w:rFonts w:hint="eastAsia"/>
        <w:sz w:val="28"/>
        <w:szCs w:val="28"/>
      </w:rPr>
      <w:t>（适用计算机程序设计类）</w:t>
    </w:r>
  </w:p>
  <w:p w14:paraId="72BC54A5" w14:textId="77777777" w:rsidR="002B1C40" w:rsidRDefault="002B1C40" w:rsidP="002B1C40">
    <w:pPr>
      <w:rPr>
        <w:u w:val="single"/>
      </w:rPr>
    </w:pPr>
    <w:r>
      <w:rPr>
        <w:rFonts w:hint="eastAsia"/>
      </w:rPr>
      <w:t>专业班级：</w:t>
    </w:r>
    <w:r>
      <w:rPr>
        <w:rFonts w:hint="eastAsia"/>
        <w:u w:val="single"/>
      </w:rPr>
      <w:t xml:space="preserve">  </w:t>
    </w:r>
    <w:r>
      <w:rPr>
        <w:rFonts w:hint="eastAsia"/>
        <w:u w:val="single"/>
      </w:rPr>
      <w:t>智能</w:t>
    </w:r>
    <w:r>
      <w:rPr>
        <w:rFonts w:hint="eastAsia"/>
        <w:u w:val="single"/>
      </w:rPr>
      <w:t>1</w:t>
    </w:r>
    <w:r>
      <w:rPr>
        <w:u w:val="single"/>
      </w:rPr>
      <w:t>801</w:t>
    </w:r>
    <w:r>
      <w:rPr>
        <w:rFonts w:hint="eastAsia"/>
        <w:u w:val="single"/>
      </w:rPr>
      <w:t xml:space="preserve">       </w:t>
    </w:r>
    <w:r>
      <w:rPr>
        <w:rFonts w:hint="eastAsia"/>
      </w:rPr>
      <w:t xml:space="preserve">    </w:t>
    </w:r>
    <w:r>
      <w:rPr>
        <w:rFonts w:hint="eastAsia"/>
      </w:rPr>
      <w:t>学号：</w:t>
    </w:r>
    <w:r>
      <w:rPr>
        <w:rFonts w:hint="eastAsia"/>
        <w:u w:val="single"/>
      </w:rPr>
      <w:t xml:space="preserve"> </w:t>
    </w:r>
    <w:r>
      <w:rPr>
        <w:u w:val="single"/>
      </w:rPr>
      <w:t>18040710</w:t>
    </w:r>
    <w:r w:rsidR="00DD5E0A">
      <w:rPr>
        <w:rFonts w:hint="eastAsia"/>
        <w:u w:val="single"/>
      </w:rPr>
      <w:t>9</w:t>
    </w:r>
    <w:r>
      <w:rPr>
        <w:rFonts w:hint="eastAsia"/>
        <w:u w:val="single"/>
      </w:rPr>
      <w:t xml:space="preserve">     </w:t>
    </w:r>
    <w:r>
      <w:rPr>
        <w:rFonts w:hint="eastAsia"/>
      </w:rPr>
      <w:t xml:space="preserve">        </w:t>
    </w:r>
    <w:r>
      <w:rPr>
        <w:rFonts w:hint="eastAsia"/>
      </w:rPr>
      <w:t>姓名：</w:t>
    </w:r>
    <w:r>
      <w:rPr>
        <w:rFonts w:hint="eastAsia"/>
        <w:u w:val="single"/>
      </w:rPr>
      <w:t xml:space="preserve">  </w:t>
    </w:r>
    <w:r w:rsidR="00DD5E0A">
      <w:rPr>
        <w:rFonts w:hint="eastAsia"/>
        <w:u w:val="single"/>
      </w:rPr>
      <w:t>陈智深</w:t>
    </w:r>
    <w:r>
      <w:rPr>
        <w:rFonts w:hint="eastAsia"/>
        <w:u w:val="single"/>
      </w:rPr>
      <w:t xml:space="preserve">      </w:t>
    </w:r>
  </w:p>
  <w:p w14:paraId="3E0834B4" w14:textId="77777777" w:rsidR="002B1C40" w:rsidRPr="002B1C40" w:rsidRDefault="002B1C40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7D7B75" w14:textId="77777777" w:rsidR="00DD5E0A" w:rsidRDefault="00DD5E0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4704B"/>
    <w:multiLevelType w:val="hybridMultilevel"/>
    <w:tmpl w:val="DA2EAA5E"/>
    <w:lvl w:ilvl="0" w:tplc="FE70B2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6D45C41"/>
    <w:multiLevelType w:val="hybridMultilevel"/>
    <w:tmpl w:val="CF6E35A6"/>
    <w:lvl w:ilvl="0" w:tplc="F9864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FB296B"/>
    <w:multiLevelType w:val="hybridMultilevel"/>
    <w:tmpl w:val="589CB3AE"/>
    <w:lvl w:ilvl="0" w:tplc="F45ABA74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84A3657"/>
    <w:multiLevelType w:val="hybridMultilevel"/>
    <w:tmpl w:val="50F88906"/>
    <w:lvl w:ilvl="0" w:tplc="7832A6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4A460A"/>
    <w:multiLevelType w:val="hybridMultilevel"/>
    <w:tmpl w:val="7A8840A8"/>
    <w:lvl w:ilvl="0" w:tplc="F45ABA74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04A4CD0"/>
    <w:multiLevelType w:val="hybridMultilevel"/>
    <w:tmpl w:val="2D14E458"/>
    <w:lvl w:ilvl="0" w:tplc="4BECF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923919"/>
    <w:multiLevelType w:val="hybridMultilevel"/>
    <w:tmpl w:val="2CD4227C"/>
    <w:lvl w:ilvl="0" w:tplc="8CCE642A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A943FC6"/>
    <w:multiLevelType w:val="multilevel"/>
    <w:tmpl w:val="7A943FC6"/>
    <w:lvl w:ilvl="0">
      <w:start w:val="1"/>
      <w:numFmt w:val="decimal"/>
      <w:lvlText w:val="%1)"/>
      <w:lvlJc w:val="left"/>
      <w:pPr>
        <w:ind w:left="703" w:hanging="420"/>
      </w:p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8" w15:restartNumberingAfterBreak="0">
    <w:nsid w:val="7BA362DD"/>
    <w:multiLevelType w:val="hybridMultilevel"/>
    <w:tmpl w:val="E1701EB6"/>
    <w:lvl w:ilvl="0" w:tplc="A7A635A4">
      <w:start w:val="1"/>
      <w:numFmt w:val="japaneseCounting"/>
      <w:lvlText w:val="（%1）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1" w:tplc="9F843870">
      <w:start w:val="1"/>
      <w:numFmt w:val="decimal"/>
      <w:lvlText w:val="%2．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8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6E0"/>
    <w:rsid w:val="000521A1"/>
    <w:rsid w:val="00057AA7"/>
    <w:rsid w:val="000F6AB9"/>
    <w:rsid w:val="000F6B46"/>
    <w:rsid w:val="000F6BA6"/>
    <w:rsid w:val="0011361B"/>
    <w:rsid w:val="00122037"/>
    <w:rsid w:val="00165F0F"/>
    <w:rsid w:val="00171EC3"/>
    <w:rsid w:val="00171FAA"/>
    <w:rsid w:val="00194224"/>
    <w:rsid w:val="00255B91"/>
    <w:rsid w:val="00271239"/>
    <w:rsid w:val="002B1C40"/>
    <w:rsid w:val="002E7288"/>
    <w:rsid w:val="00300C63"/>
    <w:rsid w:val="00367DEA"/>
    <w:rsid w:val="00372CD2"/>
    <w:rsid w:val="003B65C1"/>
    <w:rsid w:val="00514E42"/>
    <w:rsid w:val="00553F5E"/>
    <w:rsid w:val="00587EDF"/>
    <w:rsid w:val="005D62F7"/>
    <w:rsid w:val="00622612"/>
    <w:rsid w:val="00640E2D"/>
    <w:rsid w:val="006430EC"/>
    <w:rsid w:val="00675937"/>
    <w:rsid w:val="006837B0"/>
    <w:rsid w:val="00690FB5"/>
    <w:rsid w:val="006A5357"/>
    <w:rsid w:val="006B7F85"/>
    <w:rsid w:val="00713929"/>
    <w:rsid w:val="00725EA3"/>
    <w:rsid w:val="00757D1C"/>
    <w:rsid w:val="00764189"/>
    <w:rsid w:val="007C3027"/>
    <w:rsid w:val="007F3D2B"/>
    <w:rsid w:val="00820913"/>
    <w:rsid w:val="00857DC2"/>
    <w:rsid w:val="008A61E6"/>
    <w:rsid w:val="008B024D"/>
    <w:rsid w:val="008C3E5F"/>
    <w:rsid w:val="0091172A"/>
    <w:rsid w:val="009C7ED3"/>
    <w:rsid w:val="00A416E0"/>
    <w:rsid w:val="00A51A5C"/>
    <w:rsid w:val="00A64757"/>
    <w:rsid w:val="00B07445"/>
    <w:rsid w:val="00B57882"/>
    <w:rsid w:val="00B66836"/>
    <w:rsid w:val="00B71E9A"/>
    <w:rsid w:val="00B7770C"/>
    <w:rsid w:val="00BE075A"/>
    <w:rsid w:val="00C33AEC"/>
    <w:rsid w:val="00C54E2A"/>
    <w:rsid w:val="00C558F7"/>
    <w:rsid w:val="00C56738"/>
    <w:rsid w:val="00D360E5"/>
    <w:rsid w:val="00D54354"/>
    <w:rsid w:val="00D8181A"/>
    <w:rsid w:val="00DC70B7"/>
    <w:rsid w:val="00DD5E0A"/>
    <w:rsid w:val="00DD700F"/>
    <w:rsid w:val="00E427E0"/>
    <w:rsid w:val="00E47542"/>
    <w:rsid w:val="00E65A0E"/>
    <w:rsid w:val="00EB6F09"/>
    <w:rsid w:val="00EC31AF"/>
    <w:rsid w:val="00ED6843"/>
    <w:rsid w:val="00F24CD3"/>
    <w:rsid w:val="00F34EFE"/>
    <w:rsid w:val="00FA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BD0E40"/>
  <w15:chartTrackingRefBased/>
  <w15:docId w15:val="{B162420A-AC4A-4CDA-B948-AED472F01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788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7C30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E427E0"/>
    <w:rPr>
      <w:sz w:val="18"/>
      <w:szCs w:val="18"/>
    </w:rPr>
  </w:style>
  <w:style w:type="paragraph" w:styleId="a4">
    <w:name w:val="Normal (Web)"/>
    <w:basedOn w:val="a"/>
    <w:rsid w:val="00E47542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5">
    <w:name w:val="footer"/>
    <w:basedOn w:val="a"/>
    <w:rsid w:val="009C7E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9C7ED3"/>
  </w:style>
  <w:style w:type="paragraph" w:styleId="a7">
    <w:name w:val="header"/>
    <w:basedOn w:val="a"/>
    <w:rsid w:val="009C7E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List Paragraph"/>
    <w:basedOn w:val="a"/>
    <w:uiPriority w:val="34"/>
    <w:qFormat/>
    <w:rsid w:val="00300C63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rsid w:val="00B71E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EC31AF"/>
    <w:rPr>
      <w:color w:val="808080"/>
    </w:rPr>
  </w:style>
  <w:style w:type="character" w:customStyle="1" w:styleId="10">
    <w:name w:val="标题 1 字符"/>
    <w:basedOn w:val="a0"/>
    <w:link w:val="1"/>
    <w:rsid w:val="007C3027"/>
    <w:rPr>
      <w:b/>
      <w:bCs/>
      <w:kern w:val="44"/>
      <w:sz w:val="44"/>
      <w:szCs w:val="44"/>
    </w:rPr>
  </w:style>
  <w:style w:type="paragraph" w:styleId="ab">
    <w:name w:val="No Spacing"/>
    <w:uiPriority w:val="1"/>
    <w:qFormat/>
    <w:rsid w:val="007C3027"/>
    <w:pPr>
      <w:widowControl w:val="0"/>
      <w:jc w:val="both"/>
    </w:pPr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esktop\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1DEC1-6E0A-4151-86D7-D144E32B5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2.dotx</Template>
  <TotalTime>787</TotalTime>
  <Pages>5</Pages>
  <Words>64</Words>
  <Characters>370</Characters>
  <Application>Microsoft Office Word</Application>
  <DocSecurity>0</DocSecurity>
  <Lines>3</Lines>
  <Paragraphs>1</Paragraphs>
  <ScaleCrop>false</ScaleCrop>
  <Company>沈阳工业大学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沈阳工业大学实验报告</dc:title>
  <dc:subject/>
  <dc:creator>dell</dc:creator>
  <cp:keywords/>
  <dc:description/>
  <cp:lastModifiedBy>陈 智深</cp:lastModifiedBy>
  <cp:revision>12</cp:revision>
  <cp:lastPrinted>2007-03-23T03:38:00Z</cp:lastPrinted>
  <dcterms:created xsi:type="dcterms:W3CDTF">2020-06-26T13:19:00Z</dcterms:created>
  <dcterms:modified xsi:type="dcterms:W3CDTF">2020-10-05T14:21:00Z</dcterms:modified>
</cp:coreProperties>
</file>